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3BE" w:rsidRDefault="00051F0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841375</wp:posOffset>
                </wp:positionH>
                <wp:positionV relativeFrom="paragraph">
                  <wp:posOffset>1773555</wp:posOffset>
                </wp:positionV>
                <wp:extent cx="4587240" cy="2443480"/>
                <wp:effectExtent l="0" t="0" r="22860" b="13970"/>
                <wp:wrapNone/>
                <wp:docPr id="426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24434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113BE" w:rsidRDefault="009113BE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9113BE" w:rsidRDefault="00051F02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Experiment / Assignment / Tutorial No. 02</w:t>
                            </w:r>
                          </w:p>
                          <w:p w:rsidR="009113BE" w:rsidRDefault="009113BE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9113BE" w:rsidRDefault="00051F02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Grade: AA / AB / BB / BC / CC / CD /DD</w:t>
                            </w:r>
                          </w:p>
                          <w:p w:rsidR="009113BE" w:rsidRDefault="009113BE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</w:p>
                          <w:p w:rsidR="009113BE" w:rsidRDefault="00051F02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4" o:spid="_x0000_s1026" type="#_x0000_t202" style="position:absolute;margin-left:66.25pt;margin-top:139.65pt;width:361.2pt;height:192.4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" fillcolor="window" strokeweight=".5pt">
                <v:textbox>
                  <w:txbxContent>
                    <w:p w:rsidR="009113BE" w:rsidRDefault="009113BE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9113BE" w:rsidRDefault="00051F02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Experiment / Assignment / Tutorial No. 02</w:t>
                      </w:r>
                    </w:p>
                    <w:p w:rsidR="009113BE" w:rsidRDefault="009113BE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9113BE" w:rsidRDefault="00051F02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Grade: AA / AB / BB / BC / CC / CD /DD</w:t>
                      </w:r>
                    </w:p>
                    <w:p w:rsidR="009113BE" w:rsidRDefault="009113BE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</w:p>
                    <w:p w:rsidR="009113BE" w:rsidRDefault="00051F02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</w:rPr>
        <w:br w:type="page"/>
      </w:r>
    </w:p>
    <w:tbl>
      <w:tblPr>
        <w:tblW w:w="9830" w:type="dxa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30"/>
      </w:tblGrid>
      <w:tr w:rsidR="009113BE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9113BE" w:rsidRDefault="00051F02" w:rsidP="002C439D">
            <w:pPr>
              <w:rPr>
                <w:rFonts w:eastAsia="Calibri"/>
              </w:rPr>
            </w:pPr>
            <w:r>
              <w:lastRenderedPageBreak/>
              <w:t>B</w:t>
            </w:r>
            <w:r>
              <w:t xml:space="preserve">atch: </w:t>
            </w:r>
            <w:r>
              <w:rPr>
                <w:lang w:val="en-IN"/>
              </w:rPr>
              <w:t>B2</w:t>
            </w:r>
            <w:r>
              <w:t xml:space="preserve">             Roll No.: 1</w:t>
            </w:r>
            <w:r w:rsidR="002C439D">
              <w:rPr>
                <w:lang w:val="en-IN"/>
              </w:rPr>
              <w:t>611103</w:t>
            </w:r>
            <w:r>
              <w:t xml:space="preserve">                     Experiment / assignment / tutorial No.: 2</w:t>
            </w:r>
          </w:p>
        </w:tc>
      </w:tr>
    </w:tbl>
    <w:p w:rsidR="009113BE" w:rsidRDefault="009113BE">
      <w:pPr>
        <w:rPr>
          <w:rFonts w:ascii="Times New Roman" w:hAnsi="Times New Roman"/>
          <w:sz w:val="24"/>
          <w:szCs w:val="24"/>
        </w:rPr>
      </w:pPr>
    </w:p>
    <w:tbl>
      <w:tblPr>
        <w:tblW w:w="9830" w:type="dxa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30"/>
      </w:tblGrid>
      <w:tr w:rsidR="009113BE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Title: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Binary </w:t>
            </w:r>
            <w:r>
              <w:rPr>
                <w:rFonts w:ascii="Times New Roman" w:hAnsi="Times New Roman"/>
                <w:sz w:val="24"/>
                <w:szCs w:val="24"/>
              </w:rPr>
              <w:t>Adders and Subtractors</w:t>
            </w:r>
          </w:p>
        </w:tc>
      </w:tr>
    </w:tbl>
    <w:p w:rsidR="009113BE" w:rsidRDefault="00051F02">
      <w:pPr>
        <w:rPr>
          <w:rFonts w:ascii="Times New Roman" w:eastAsia="Calibri" w:hAnsi="Times New Roman"/>
          <w:color w:val="000000"/>
          <w:kern w:val="2"/>
        </w:rPr>
      </w:pPr>
      <w:r>
        <w:rPr>
          <w:rFonts w:ascii="Times New Roman" w:hAnsi="Times New Roman"/>
          <w:b/>
        </w:rPr>
        <w:t>_____________________________________________________________________________________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72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Objective: </w:t>
      </w:r>
      <w:r>
        <w:rPr>
          <w:rFonts w:ascii="Times New Roman" w:hAnsi="Times New Roman"/>
          <w:sz w:val="24"/>
          <w:szCs w:val="24"/>
        </w:rPr>
        <w:t>To implement half and full adder–subtractor using gates and IC 7483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7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Expected Outcome of Experiment: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CO2: </w:t>
      </w:r>
      <w:r>
        <w:rPr>
          <w:rFonts w:ascii="Times New Roman" w:hAnsi="Times New Roman"/>
          <w:sz w:val="24"/>
          <w:szCs w:val="24"/>
        </w:rPr>
        <w:t>Use different minimization technique and solve combinational circuits, synchronous &amp; asynchronous sequential circuits.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______________________________________________________________________________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60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Books/ Journals/ Websites referred: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35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pStyle w:val="ListParagraph1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rPr>
          <w:color w:val="00000A"/>
        </w:rPr>
        <w:t xml:space="preserve">R. P. Jain, “Modern Digital Electronics”, Tata McGraw Hill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41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pStyle w:val="ListParagraph1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 xml:space="preserve">M .Morris Mano, “Digital Logic &amp; computer Design”, PHI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75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pStyle w:val="ListParagraph1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4" w:lineRule="auto"/>
        <w:ind w:right="140"/>
        <w:jc w:val="both"/>
      </w:pPr>
      <w:r>
        <w:t xml:space="preserve">http://physics.niser.ac.in/labmanuals/sem5/elect/7_ADDER%20SUBTRACTO </w:t>
      </w:r>
      <w:hyperlink r:id="rId8" w:history="1">
        <w:r>
          <w:t xml:space="preserve"> R%20CIRCUITS.pd</w:t>
        </w:r>
      </w:hyperlink>
      <w:r>
        <w:t xml:space="preserve">f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Pre Lab/ Prior Concepts: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Adder: </w:t>
      </w:r>
      <w:r>
        <w:rPr>
          <w:rFonts w:ascii="Times New Roman" w:hAnsi="Times New Roman"/>
          <w:sz w:val="24"/>
          <w:szCs w:val="24"/>
        </w:rPr>
        <w:t xml:space="preserve">Addition of two binary digits is </w:t>
      </w:r>
      <w:r>
        <w:rPr>
          <w:rFonts w:ascii="Times New Roman" w:hAnsi="Times New Roman"/>
          <w:sz w:val="24"/>
          <w:szCs w:val="24"/>
        </w:rPr>
        <w:t>most basic operation performed by the digital computer. There are two types of adder: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pStyle w:val="ListParagraph1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 xml:space="preserve">Half adder </w:t>
      </w:r>
    </w:p>
    <w:p w:rsidR="009113BE" w:rsidRDefault="00051F02">
      <w:pPr>
        <w:pStyle w:val="ListParagraph1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39" w:lineRule="auto"/>
        <w:jc w:val="both"/>
      </w:pPr>
      <w:r>
        <w:t xml:space="preserve">Full adder 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14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Half Adder: </w:t>
      </w:r>
      <w:r>
        <w:rPr>
          <w:rFonts w:ascii="Times New Roman" w:hAnsi="Times New Roman"/>
          <w:sz w:val="24"/>
          <w:szCs w:val="24"/>
        </w:rPr>
        <w:t xml:space="preserve">Half adder is combinational logic circuit with two inputs and two outputs. It is the basic building block for addition of two </w:t>
      </w:r>
      <w:r>
        <w:rPr>
          <w:rFonts w:ascii="Times New Roman" w:hAnsi="Times New Roman"/>
          <w:sz w:val="24"/>
          <w:szCs w:val="24"/>
        </w:rPr>
        <w:t>single bit numbers.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53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63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Full adder: </w:t>
      </w:r>
      <w:r>
        <w:rPr>
          <w:rFonts w:ascii="Times New Roman" w:hAnsi="Times New Roman"/>
          <w:sz w:val="24"/>
          <w:szCs w:val="24"/>
        </w:rPr>
        <w:t>A half adder has a provision not to add a carry coming from the lower order bits when multi bit addition is performed. for this purpose a third input terminal is added and this circuits is to add A,B,C where A and B are the</w:t>
      </w:r>
      <w:r>
        <w:rPr>
          <w:rFonts w:ascii="Times New Roman" w:hAnsi="Times New Roman"/>
          <w:sz w:val="24"/>
          <w:szCs w:val="24"/>
        </w:rPr>
        <w:t xml:space="preserve"> nth order bits of the number A and B respectively and C is the carry generated from the addition of (n-1) order bits. This circuit is referred to as full adder.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-836295</wp:posOffset>
                </wp:positionV>
                <wp:extent cx="59055" cy="15240"/>
                <wp:effectExtent l="0" t="0" r="0" b="3810"/>
                <wp:wrapNone/>
                <wp:docPr id="425" name="Rectangl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559EB" id="Rectangle 471" o:spid="_x0000_s1026" style="position:absolute;margin-left:59.7pt;margin-top:-65.85pt;width:4.65pt;height:1.2pt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" o:allowincell="f" fillcolor="black" stroked="f"/>
            </w:pict>
          </mc:Fallback>
        </mc:AlternateConten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13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Subtractor: </w:t>
      </w:r>
      <w:r>
        <w:rPr>
          <w:rFonts w:ascii="Times New Roman" w:hAnsi="Times New Roman"/>
          <w:sz w:val="24"/>
          <w:szCs w:val="24"/>
        </w:rPr>
        <w:t>Subtraction of two binary digits is one of the most basic operations performed b</w:t>
      </w:r>
      <w:r>
        <w:rPr>
          <w:rFonts w:ascii="Times New Roman" w:hAnsi="Times New Roman"/>
          <w:sz w:val="24"/>
          <w:szCs w:val="24"/>
        </w:rPr>
        <w:t>y digital computer .there are two types of subtractor: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pStyle w:val="ListParagraph1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>Half subtractor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pStyle w:val="ListParagraph1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</w:pPr>
      <w:r>
        <w:t>Full subtractor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32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23" w:lineRule="auto"/>
        <w:ind w:right="4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Half subtractor: </w:t>
      </w:r>
      <w:r>
        <w:rPr>
          <w:rFonts w:ascii="Times New Roman" w:hAnsi="Times New Roman"/>
          <w:sz w:val="24"/>
          <w:szCs w:val="24"/>
        </w:rPr>
        <w:t xml:space="preserve">Logic circuit for the subtraction of B from A where A,B are 1 bit numbers is referred to as half subtract or .the subtract or process has two input </w:t>
      </w:r>
      <w:r>
        <w:rPr>
          <w:rFonts w:ascii="Times New Roman" w:hAnsi="Times New Roman"/>
          <w:sz w:val="24"/>
          <w:szCs w:val="24"/>
        </w:rPr>
        <w:t>and difference and borrow are the two outputs.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35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27" w:lineRule="auto"/>
        <w:ind w:right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Full subtractor: </w:t>
      </w:r>
      <w:r>
        <w:rPr>
          <w:rFonts w:ascii="Times New Roman" w:hAnsi="Times New Roman"/>
          <w:sz w:val="24"/>
          <w:szCs w:val="24"/>
        </w:rPr>
        <w:t>As in the case of the addition using logic gates, a full subtractor is made by combining two half-sub tractors and an additional OR-gate. A full subtractor has the borrow in capability (denot</w:t>
      </w:r>
      <w:r>
        <w:rPr>
          <w:rFonts w:ascii="Times New Roman" w:hAnsi="Times New Roman"/>
          <w:sz w:val="24"/>
          <w:szCs w:val="24"/>
        </w:rPr>
        <w:t>ed as BOR</w:t>
      </w:r>
      <w:r>
        <w:rPr>
          <w:rFonts w:ascii="Times New Roman" w:hAnsi="Times New Roman"/>
          <w:sz w:val="13"/>
          <w:szCs w:val="13"/>
        </w:rPr>
        <w:t>IN</w:t>
      </w:r>
      <w:r>
        <w:rPr>
          <w:rFonts w:ascii="Times New Roman" w:hAnsi="Times New Roman"/>
          <w:sz w:val="24"/>
          <w:szCs w:val="24"/>
        </w:rPr>
        <w:t>) and so allows cascading which results in the possibility of multi-bit subtraction.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26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IC 7483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11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 subtraction of one binary number from another, we do so by adding 2’s complement of the former to the latter number using a full adder circuit.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32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IC 7483 is a 16 pin, 4-bit full adder. This IC has a provision to add the carry output to transfer and end around carry output using Co and C4 respectively.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101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2’s complement: </w:t>
      </w:r>
      <w:r>
        <w:rPr>
          <w:rFonts w:ascii="Times New Roman" w:hAnsi="Times New Roman"/>
          <w:sz w:val="24"/>
          <w:szCs w:val="24"/>
        </w:rPr>
        <w:t xml:space="preserve">2’s complement of any binary no. can be obtained by adding 1 in 1’scomplement of </w:t>
      </w:r>
      <w:r>
        <w:rPr>
          <w:rFonts w:ascii="Times New Roman" w:hAnsi="Times New Roman"/>
          <w:sz w:val="24"/>
          <w:szCs w:val="24"/>
        </w:rPr>
        <w:t>that no.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17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e.g.  2’s complement of +(10)</w:t>
      </w:r>
      <w:r>
        <w:rPr>
          <w:rFonts w:ascii="Times New Roman" w:hAnsi="Times New Roman"/>
          <w:sz w:val="32"/>
          <w:szCs w:val="32"/>
          <w:vertAlign w:val="subscript"/>
        </w:rPr>
        <w:t>10</w:t>
      </w:r>
      <w:r>
        <w:rPr>
          <w:rFonts w:ascii="Times New Roman" w:hAnsi="Times New Roman"/>
          <w:sz w:val="24"/>
          <w:szCs w:val="24"/>
        </w:rPr>
        <w:t xml:space="preserve"> =1010is</w:t>
      </w:r>
    </w:p>
    <w:tbl>
      <w:tblPr>
        <w:tblW w:w="272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720"/>
        <w:gridCol w:w="200"/>
        <w:gridCol w:w="540"/>
      </w:tblGrid>
      <w:tr w:rsidR="009113BE">
        <w:trPr>
          <w:trHeight w:val="302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1C of 1010</w:t>
            </w:r>
          </w:p>
        </w:tc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03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0101</w:t>
            </w:r>
          </w:p>
        </w:tc>
      </w:tr>
      <w:tr w:rsidR="009113BE">
        <w:trPr>
          <w:trHeight w:val="293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w w:val="88"/>
                <w:sz w:val="24"/>
                <w:szCs w:val="24"/>
              </w:rPr>
              <w:t>+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113BE">
        <w:trPr>
          <w:trHeight w:val="343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342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-(10)</w:t>
            </w:r>
            <w:r>
              <w:rPr>
                <w:rFonts w:ascii="Times New Roman" w:hAnsi="Times New Roman"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9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24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0110</w:t>
            </w:r>
          </w:p>
        </w:tc>
      </w:tr>
    </w:tbl>
    <w:p w:rsidR="009113BE" w:rsidRDefault="009113BE">
      <w:pPr>
        <w:widowControl w:val="0"/>
        <w:autoSpaceDE w:val="0"/>
        <w:autoSpaceDN w:val="0"/>
        <w:adjustRightInd w:val="0"/>
        <w:spacing w:after="0" w:line="395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28" w:lineRule="auto"/>
        <w:ind w:right="2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2’s complement subtraction using IC 7483, we are representing negative number in 2’s complement form and then adding it with 1</w:t>
      </w:r>
      <w:r>
        <w:rPr>
          <w:rFonts w:ascii="Times New Roman" w:hAnsi="Times New Roman"/>
          <w:sz w:val="32"/>
          <w:szCs w:val="32"/>
          <w:vertAlign w:val="superscript"/>
        </w:rPr>
        <w:t>st</w:t>
      </w:r>
      <w:r>
        <w:rPr>
          <w:rFonts w:ascii="Times New Roman" w:hAnsi="Times New Roman"/>
          <w:sz w:val="24"/>
          <w:szCs w:val="24"/>
        </w:rPr>
        <w:t xml:space="preserve"> number.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5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Implementation </w:t>
      </w:r>
      <w:r>
        <w:rPr>
          <w:rFonts w:ascii="Times New Roman" w:hAnsi="Times New Roman"/>
          <w:b/>
          <w:bCs/>
          <w:sz w:val="24"/>
          <w:szCs w:val="24"/>
        </w:rPr>
        <w:t>Details: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Pr="00FD31B0" w:rsidRDefault="00051F02" w:rsidP="00FD31B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Half Adder Block Diagram</w:t>
      </w:r>
      <w:r w:rsidR="00FD31B0">
        <w:rPr>
          <w:rFonts w:ascii="Times New Roman" w:hAnsi="Times New Roman"/>
          <w:b/>
          <w:bCs/>
          <w:sz w:val="24"/>
          <w:szCs w:val="24"/>
        </w:rPr>
        <w:tab/>
      </w:r>
      <w:r w:rsidR="00FD31B0"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>Truth Table for Half Adder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FD31B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FD31B0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32170" cy="4331970"/>
            <wp:effectExtent l="0" t="0" r="0" b="0"/>
            <wp:wrapSquare wrapText="bothSides"/>
            <wp:docPr id="10" name="Picture 10" descr="C:\Users\Ketan Shah\Downloads\dd 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tan Shah\Downloads\dd 2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From the truth table (with steps):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S= AB’ +A’B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C=A.B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Pr="00FD31B0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Full Adder Block Diagram</w:t>
      </w:r>
      <w:r w:rsidR="00FD31B0">
        <w:rPr>
          <w:rFonts w:ascii="Times New Roman" w:hAnsi="Times New Roman"/>
          <w:b/>
          <w:bCs/>
          <w:sz w:val="24"/>
          <w:szCs w:val="24"/>
        </w:rPr>
        <w:tab/>
      </w:r>
      <w:r w:rsidR="00FD31B0"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>Truth Table for Full Adder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FD31B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FD31B0"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5680" behindDoc="0" locked="0" layoutInCell="1" allowOverlap="1" wp14:anchorId="321F78B6" wp14:editId="7C66BD0C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941060" cy="3855720"/>
            <wp:effectExtent l="0" t="0" r="2540" b="0"/>
            <wp:wrapSquare wrapText="bothSides"/>
            <wp:docPr id="12" name="Picture 12" descr="C:\Users\Ketan Shah\Downloads\dd 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tan Shah\Downloads\dd 2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FD31B0">
        <w:rPr>
          <w:noProof/>
          <w:lang w:val="en-IN" w:eastAsia="en-IN"/>
        </w:rPr>
        <w:drawing>
          <wp:anchor distT="0" distB="0" distL="114300" distR="114300" simplePos="0" relativeHeight="251660800" behindDoc="0" locked="0" layoutInCell="1" allowOverlap="1" wp14:anchorId="059508F4" wp14:editId="41852DFD">
            <wp:simplePos x="0" y="0"/>
            <wp:positionH relativeFrom="column">
              <wp:posOffset>38100</wp:posOffset>
            </wp:positionH>
            <wp:positionV relativeFrom="paragraph">
              <wp:posOffset>123825</wp:posOffset>
            </wp:positionV>
            <wp:extent cx="3556000" cy="2638425"/>
            <wp:effectExtent l="0" t="0" r="6350" b="9525"/>
            <wp:wrapTopAndBottom/>
            <wp:docPr id="16" name="Picture 16" descr="C:\Users\Ketan Shah\Downloads\dd 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tan Shah\Downloads\dd 2_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1B0" w:rsidRDefault="00FD31B0" w:rsidP="00FD31B0">
      <w:pPr>
        <w:pStyle w:val="ListParagraph1"/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From the truth table (with steps):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 = A’B’Cin + A’BCin’ + AB’Cin’ + ABCin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Cout = ACin + AB+ BCin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:rsidR="009113BE" w:rsidRPr="00FD31B0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Half Subtractor Block Diagram</w:t>
      </w:r>
      <w:r w:rsidR="00FD31B0"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 xml:space="preserve">Truth Table </w:t>
      </w:r>
      <w:r>
        <w:rPr>
          <w:rFonts w:ascii="Times New Roman" w:hAnsi="Times New Roman"/>
          <w:b/>
          <w:bCs/>
          <w:sz w:val="24"/>
          <w:szCs w:val="24"/>
        </w:rPr>
        <w:t>for Half Subtractor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  <w:r w:rsidRPr="00FD31B0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29630" cy="3202305"/>
            <wp:effectExtent l="0" t="0" r="0" b="0"/>
            <wp:wrapSquare wrapText="bothSides"/>
            <wp:docPr id="17" name="Picture 17" descr="C:\Users\Ketan Shah\Downloads\dd 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tan Shah\Downloads\dd 2_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1B0" w:rsidRDefault="00FD31B0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From the truth table (with steps) :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Difference (D) = A’B + AB’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Borrow(B) = A’B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Pr="00FD31B0" w:rsidRDefault="00051F02" w:rsidP="00FD31B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Full Subtractor Block Diagram</w:t>
      </w:r>
      <w:r w:rsidR="00FD31B0"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>Truth Table for Full subtractor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4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FD31B0"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942330" cy="3156585"/>
            <wp:effectExtent l="0" t="0" r="1270" b="5715"/>
            <wp:wrapSquare wrapText="bothSides"/>
            <wp:docPr id="18" name="Picture 18" descr="C:\Users\Ketan Shah\Downloads\dd 2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tan Shah\Downloads\dd 2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1B0" w:rsidRDefault="00FD31B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D31B0" w:rsidRDefault="00FD31B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FD31B0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927090" cy="2397125"/>
            <wp:effectExtent l="0" t="0" r="0" b="3175"/>
            <wp:wrapSquare wrapText="bothSides"/>
            <wp:docPr id="19" name="Picture 19" descr="C:\Users\Ketan Shah\Downloads\dd 2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tan Shah\Downloads\dd 2_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1B0" w:rsidRDefault="00FD31B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-1762125</wp:posOffset>
                </wp:positionV>
                <wp:extent cx="12065" cy="12700"/>
                <wp:effectExtent l="0" t="0" r="0" b="0"/>
                <wp:wrapNone/>
                <wp:docPr id="424" name="Rectangl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252E7" id="Rectangle 487" o:spid="_x0000_s1026" style="position:absolute;margin-left:254.7pt;margin-top:-138.75pt;width:.95pt;height:1pt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" o:allowincell="f" fillcolor="black" stroked="f"/>
            </w:pict>
          </mc:Fallback>
        </mc:AlternateContent>
      </w:r>
      <w:r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-885825</wp:posOffset>
                </wp:positionV>
                <wp:extent cx="12065" cy="12700"/>
                <wp:effectExtent l="0" t="0" r="0" b="0"/>
                <wp:wrapNone/>
                <wp:docPr id="423" name="Rectangl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96213" id="Rectangle 486" o:spid="_x0000_s1026" style="position:absolute;margin-left:254.7pt;margin-top:-69.75pt;width:.95pt;height:1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" o:allowincell="f" fillcolor="black" stroked="f"/>
            </w:pict>
          </mc:Fallback>
        </mc:AlternateConten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490" w:lineRule="auto"/>
        <w:ind w:right="166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From the truth table (with steps):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490" w:lineRule="auto"/>
        <w:ind w:right="166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Differenc = A’B’Bin + </w:t>
      </w:r>
      <w:r>
        <w:rPr>
          <w:rFonts w:ascii="Times New Roman" w:hAnsi="Times New Roman"/>
          <w:bCs/>
          <w:sz w:val="24"/>
          <w:szCs w:val="24"/>
        </w:rPr>
        <w:t>A’BBin’ + AB’Bin’ + ABBin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490" w:lineRule="auto"/>
        <w:ind w:right="166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Borrow out= A’B + A’Bin + BBin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490" w:lineRule="auto"/>
        <w:ind w:right="166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noProof/>
          <w:lang w:val="en-IN" w:eastAsia="en-IN"/>
        </w:rPr>
        <w:lastRenderedPageBreak/>
        <w:drawing>
          <wp:anchor distT="0" distB="0" distL="114300" distR="114300" simplePos="0" relativeHeight="251643904" behindDoc="1" locked="0" layoutInCell="0" allowOverlap="1">
            <wp:simplePos x="0" y="0"/>
            <wp:positionH relativeFrom="column">
              <wp:posOffset>24130</wp:posOffset>
            </wp:positionH>
            <wp:positionV relativeFrom="paragraph">
              <wp:posOffset>-153670</wp:posOffset>
            </wp:positionV>
            <wp:extent cx="1857375" cy="533400"/>
            <wp:effectExtent l="19050" t="0" r="9525" b="0"/>
            <wp:wrapNone/>
            <wp:docPr id="61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IC 7483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Procedure: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8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4"/>
        </w:numPr>
        <w:tabs>
          <w:tab w:val="clear" w:pos="720"/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Locate the IC 7483 and 4-not gates block on trainer kit.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4"/>
        </w:numPr>
        <w:tabs>
          <w:tab w:val="clear" w:pos="720"/>
          <w:tab w:val="left" w:pos="1080"/>
        </w:tabs>
        <w:overflowPunct w:val="0"/>
        <w:autoSpaceDE w:val="0"/>
        <w:autoSpaceDN w:val="0"/>
        <w:adjustRightInd w:val="0"/>
        <w:spacing w:after="0" w:line="212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Connect 1</w:t>
      </w:r>
      <w:r>
        <w:rPr>
          <w:rFonts w:ascii="Times New Roman" w:hAnsi="Times New Roman"/>
          <w:sz w:val="32"/>
          <w:szCs w:val="32"/>
          <w:vertAlign w:val="superscript"/>
        </w:rPr>
        <w:t>st</w:t>
      </w:r>
      <w:r>
        <w:rPr>
          <w:rFonts w:ascii="Times New Roman" w:hAnsi="Times New Roman"/>
          <w:sz w:val="24"/>
          <w:szCs w:val="24"/>
        </w:rPr>
        <w:t xml:space="preserve"> input no. to A4-A1 input slot and 2</w:t>
      </w:r>
      <w:r>
        <w:rPr>
          <w:rFonts w:ascii="Times New Roman" w:hAnsi="Times New Roman"/>
          <w:sz w:val="32"/>
          <w:szCs w:val="32"/>
          <w:vertAlign w:val="superscript"/>
        </w:rPr>
        <w:t>nd</w:t>
      </w:r>
      <w:r>
        <w:rPr>
          <w:rFonts w:ascii="Times New Roman" w:hAnsi="Times New Roman"/>
          <w:sz w:val="24"/>
          <w:szCs w:val="24"/>
        </w:rPr>
        <w:t xml:space="preserve"> (negative) no. to B4-B1 through 4-not gates (1C of 2</w:t>
      </w:r>
      <w:r>
        <w:rPr>
          <w:rFonts w:ascii="Times New Roman" w:hAnsi="Times New Roman"/>
          <w:sz w:val="32"/>
          <w:szCs w:val="32"/>
          <w:vertAlign w:val="superscript"/>
        </w:rPr>
        <w:t>nd</w:t>
      </w:r>
      <w:r>
        <w:rPr>
          <w:rFonts w:ascii="Times New Roman" w:hAnsi="Times New Roman"/>
          <w:sz w:val="24"/>
          <w:szCs w:val="24"/>
        </w:rPr>
        <w:t xml:space="preserve"> no.)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4"/>
        </w:numPr>
        <w:tabs>
          <w:tab w:val="clear" w:pos="720"/>
          <w:tab w:val="left" w:pos="1080"/>
        </w:tabs>
        <w:overflowPunct w:val="0"/>
        <w:autoSpaceDE w:val="0"/>
        <w:autoSpaceDN w:val="0"/>
        <w:adjustRightInd w:val="0"/>
        <w:spacing w:after="0" w:line="213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Connect</w:t>
      </w:r>
      <w:r>
        <w:rPr>
          <w:rFonts w:ascii="Times New Roman" w:hAnsi="Times New Roman"/>
          <w:sz w:val="24"/>
          <w:szCs w:val="24"/>
        </w:rPr>
        <w:t xml:space="preserve"> high input to Co so that it will get added with 1C of 2</w:t>
      </w:r>
      <w:r>
        <w:rPr>
          <w:rFonts w:ascii="Times New Roman" w:hAnsi="Times New Roman"/>
          <w:sz w:val="32"/>
          <w:szCs w:val="32"/>
          <w:vertAlign w:val="superscript"/>
        </w:rPr>
        <w:t>nd</w:t>
      </w:r>
      <w:r>
        <w:rPr>
          <w:rFonts w:ascii="Times New Roman" w:hAnsi="Times New Roman"/>
          <w:sz w:val="24"/>
          <w:szCs w:val="24"/>
        </w:rPr>
        <w:t xml:space="preserve"> no. to get 2C.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42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4"/>
        </w:numPr>
        <w:tabs>
          <w:tab w:val="clear" w:pos="720"/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Connect 4-bit output to the output indicators.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99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4"/>
        </w:numPr>
        <w:tabs>
          <w:tab w:val="clear" w:pos="720"/>
          <w:tab w:val="left" w:pos="1080"/>
        </w:tabs>
        <w:overflowPunct w:val="0"/>
        <w:autoSpaceDE w:val="0"/>
        <w:autoSpaceDN w:val="0"/>
        <w:adjustRightInd w:val="0"/>
        <w:spacing w:after="0" w:line="232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Switch ON the power supply and monitor the output for various input combinations. 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Example: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54" w:lineRule="exact"/>
        <w:rPr>
          <w:rFonts w:ascii="Times New Roman" w:hAnsi="Times New Roman"/>
          <w:sz w:val="24"/>
          <w:szCs w:val="24"/>
        </w:rPr>
      </w:pPr>
    </w:p>
    <w:tbl>
      <w:tblPr>
        <w:tblW w:w="272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880"/>
        <w:gridCol w:w="700"/>
      </w:tblGrid>
      <w:tr w:rsidR="009113BE">
        <w:trPr>
          <w:trHeight w:val="276"/>
        </w:trPr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1)    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10 </w:t>
            </w:r>
            <w:r>
              <w:rPr>
                <w:rFonts w:ascii="Times New Roman" w:hAnsi="Times New Roman"/>
                <w:sz w:val="24"/>
                <w:szCs w:val="24"/>
              </w:rPr>
              <w:t>-2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10 </w:t>
            </w:r>
            <w:r>
              <w:rPr>
                <w:rFonts w:ascii="Times New Roman" w:hAnsi="Times New Roman"/>
                <w:sz w:val="24"/>
                <w:szCs w:val="24"/>
              </w:rPr>
              <w:t>= 5</w:t>
            </w:r>
            <w:r>
              <w:rPr>
                <w:rFonts w:ascii="Times New Roman" w:hAnsi="Times New Roman"/>
                <w:sz w:val="16"/>
                <w:szCs w:val="16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3"/>
                <w:szCs w:val="23"/>
              </w:rPr>
            </w:pPr>
          </w:p>
        </w:tc>
      </w:tr>
      <w:tr w:rsidR="009113BE">
        <w:trPr>
          <w:trHeight w:val="302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03" w:lineRule="exact"/>
              <w:ind w:left="30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0111</w:t>
            </w:r>
          </w:p>
        </w:tc>
      </w:tr>
      <w:tr w:rsidR="009113BE">
        <w:trPr>
          <w:trHeight w:val="317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19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0010</w:t>
            </w:r>
          </w:p>
        </w:tc>
      </w:tr>
      <w:tr w:rsidR="009113BE">
        <w:trPr>
          <w:trHeight w:val="418"/>
        </w:trPr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416" w:lineRule="exact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1’C of 2 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1101</w:t>
            </w:r>
          </w:p>
        </w:tc>
      </w:tr>
      <w:tr w:rsidR="009113BE">
        <w:trPr>
          <w:trHeight w:val="218"/>
        </w:trPr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9113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17" w:lineRule="exact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+   1</w:t>
            </w:r>
          </w:p>
        </w:tc>
      </w:tr>
      <w:tr w:rsidR="009113BE">
        <w:trPr>
          <w:trHeight w:val="542"/>
        </w:trPr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540" w:lineRule="exact"/>
              <w:ind w:left="7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2’C of 2 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3BE" w:rsidRDefault="00051F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1110</w:t>
            </w:r>
          </w:p>
        </w:tc>
      </w:tr>
    </w:tbl>
    <w:p w:rsidR="009113BE" w:rsidRDefault="009113BE">
      <w:pPr>
        <w:widowControl w:val="0"/>
        <w:autoSpaceDE w:val="0"/>
        <w:autoSpaceDN w:val="0"/>
        <w:adjustRightInd w:val="0"/>
        <w:spacing w:after="0" w:line="190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2520" w:right="504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0111 +   </w:t>
      </w:r>
      <w:r>
        <w:rPr>
          <w:rFonts w:ascii="Times New Roman" w:hAnsi="Times New Roman"/>
          <w:sz w:val="24"/>
          <w:szCs w:val="24"/>
          <w:u w:val="single"/>
        </w:rPr>
        <w:t>1110</w:t>
      </w:r>
      <w:r>
        <w:rPr>
          <w:rFonts w:ascii="Times New Roman" w:hAnsi="Times New Roman"/>
          <w:sz w:val="24"/>
          <w:szCs w:val="24"/>
        </w:rPr>
        <w:t xml:space="preserve"> 1 0101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96" w:lineRule="exact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Pin Diagram IC7483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504D35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  <w:lang w:val="en-IN"/>
        </w:rPr>
      </w:pPr>
      <w:r w:rsidRPr="00504D35">
        <w:rPr>
          <w:rFonts w:ascii="Times New Roman" w:hAnsi="Times New Roman"/>
          <w:b/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1060" cy="3204210"/>
            <wp:effectExtent l="0" t="0" r="2540" b="0"/>
            <wp:wrapSquare wrapText="bothSides"/>
            <wp:docPr id="20" name="Picture 20" descr="C:\Users\Ketan Shah\Downloads\dd 2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tan Shah\Downloads\dd 2_1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30" w:lineRule="auto"/>
        <w:ind w:right="7060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Adder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504D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  <w:r w:rsidRPr="00504D35">
        <w:rPr>
          <w:rFonts w:ascii="Times New Roman" w:hAnsi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5829300" cy="2030730"/>
            <wp:effectExtent l="0" t="0" r="0" b="7620"/>
            <wp:wrapTopAndBottom/>
            <wp:docPr id="23" name="Picture 23" descr="C:\Users\Ketan Shah\Downloads\dd 2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tan Shah\Downloads\dd 2_1_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D35" w:rsidRDefault="00504D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Subtractor</w:t>
      </w:r>
    </w:p>
    <w:p w:rsidR="00504D35" w:rsidRDefault="00504D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504D35" w:rsidRPr="00504D35" w:rsidRDefault="00504D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  <w:r w:rsidRPr="00504D35">
        <w:rPr>
          <w:rFonts w:ascii="Times New Roman" w:hAnsi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937885" cy="2440305"/>
            <wp:effectExtent l="0" t="0" r="5715" b="0"/>
            <wp:wrapSquare wrapText="bothSides"/>
            <wp:docPr id="24" name="Picture 24" descr="C:\Users\Ketan Shah\Downloads\dd 2_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tan Shah\Downloads\dd 2_1_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D35" w:rsidRDefault="00504D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Conclusion: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33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Thus the circuit of binary adder and subtractor on the IC was successfully made and tested.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21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Post </w:t>
      </w:r>
      <w:r>
        <w:rPr>
          <w:rFonts w:ascii="Times New Roman" w:hAnsi="Times New Roman"/>
          <w:b/>
          <w:bCs/>
          <w:sz w:val="24"/>
          <w:szCs w:val="24"/>
        </w:rPr>
        <w:t>Lab Descriptive Questions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5"/>
        </w:numPr>
        <w:tabs>
          <w:tab w:val="clear" w:pos="720"/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is difference between half and full adder, half and full subtractor? 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4788"/>
        <w:gridCol w:w="4788"/>
      </w:tblGrid>
      <w:tr w:rsidR="009113BE"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Half Adder</w:t>
            </w: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Full Adder</w:t>
            </w:r>
          </w:p>
        </w:tc>
      </w:tr>
      <w:tr w:rsidR="009113BE">
        <w:tc>
          <w:tcPr>
            <w:tcW w:w="4788" w:type="dxa"/>
          </w:tcPr>
          <w:p w:rsidR="009113BE" w:rsidRDefault="00051F02">
            <w:pPr>
              <w:pStyle w:val="ListParagraph1"/>
              <w:widowControl w:val="0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</w:pPr>
            <w:r>
              <w:t>Half adder accepts two binary digits on it’s inputs and produce two binary digits outputs, a sum bit and a carry bit</w:t>
            </w: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full </w:t>
            </w:r>
            <w:r>
              <w:rPr>
                <w:rFonts w:ascii="Times New Roman" w:hAnsi="Times New Roman"/>
                <w:sz w:val="24"/>
                <w:szCs w:val="24"/>
              </w:rPr>
              <w:t>adder accepts two input bits and an input carry and generates a sum output and an output carry</w:t>
            </w:r>
          </w:p>
        </w:tc>
      </w:tr>
      <w:tr w:rsidR="009113BE">
        <w:tc>
          <w:tcPr>
            <w:tcW w:w="4788" w:type="dxa"/>
          </w:tcPr>
          <w:p w:rsidR="009113BE" w:rsidRDefault="00051F02">
            <w:pPr>
              <w:pStyle w:val="ListParagraph1"/>
              <w:widowControl w:val="0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</w:pPr>
            <w:r>
              <w:t>Half adder is easier to implement.</w:t>
            </w: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is more difficult as it needs two half adders to implement</w:t>
            </w:r>
          </w:p>
        </w:tc>
      </w:tr>
      <w:tr w:rsidR="009113BE">
        <w:tc>
          <w:tcPr>
            <w:tcW w:w="4788" w:type="dxa"/>
          </w:tcPr>
          <w:p w:rsidR="009113BE" w:rsidRDefault="00051F02">
            <w:pPr>
              <w:pStyle w:val="ListParagraph1"/>
              <w:widowControl w:val="0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</w:pPr>
            <w:r>
              <w:t>Half adder can add only two input bits (A and B) and has nothi</w:t>
            </w:r>
            <w:r>
              <w:t>ng to d owith carry if there is only one input, that means the binary addition process is not complete, thus it is called half adder.</w:t>
            </w: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Full adder can add a 3 bit number (A,B,Cin) A and B are the operands and Cin is the carry from the previous less significa</w:t>
            </w:r>
            <w:r>
              <w:rPr>
                <w:rFonts w:ascii="Times New Roman" w:hAnsi="Times New Roman"/>
                <w:sz w:val="24"/>
                <w:szCs w:val="24"/>
              </w:rPr>
              <w:t>nt stage.</w:t>
            </w:r>
          </w:p>
        </w:tc>
      </w:tr>
    </w:tbl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4788"/>
        <w:gridCol w:w="4788"/>
      </w:tblGrid>
      <w:tr w:rsidR="009113BE"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Half Subtractor</w:t>
            </w: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Full Subtractor</w:t>
            </w:r>
          </w:p>
        </w:tc>
      </w:tr>
      <w:tr w:rsidR="009113BE"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is a combinational circuit which is used to perform subtraction of two bits</w:t>
            </w: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is a combinational circuit which is used to perform subtraction of three bits</w:t>
            </w:r>
          </w:p>
        </w:tc>
      </w:tr>
      <w:tr w:rsidR="009113BE"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It has two inputs (A,B) and two output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D(Differenc</w:t>
            </w:r>
            <w:r>
              <w:rPr>
                <w:rFonts w:ascii="Times New Roman" w:hAnsi="Times New Roman"/>
                <w:sz w:val="24"/>
                <w:szCs w:val="24"/>
              </w:rPr>
              <w:t>e) and B(Borrow).</w:t>
            </w: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It has input A(number) B(subtractor) and Bin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(Borrow) from previous stage. And the outputs are D (Difference) and B (Borrow) </w:t>
            </w:r>
          </w:p>
        </w:tc>
      </w:tr>
      <w:tr w:rsidR="009113BE">
        <w:trPr>
          <w:trHeight w:val="3114"/>
        </w:trPr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Truth table :</w:t>
            </w:r>
          </w:p>
          <w:tbl>
            <w:tblPr>
              <w:tblStyle w:val="TableGrid"/>
              <w:tblW w:w="4557" w:type="dxa"/>
              <w:tblLayout w:type="fixed"/>
              <w:tblLook w:val="04A0" w:firstRow="1" w:lastRow="0" w:firstColumn="1" w:lastColumn="0" w:noHBand="0" w:noVBand="1"/>
            </w:tblPr>
            <w:tblGrid>
              <w:gridCol w:w="1139"/>
              <w:gridCol w:w="1139"/>
              <w:gridCol w:w="1139"/>
              <w:gridCol w:w="1140"/>
            </w:tblGrid>
            <w:tr w:rsidR="009113BE"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114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B</w:t>
                  </w:r>
                </w:p>
              </w:tc>
            </w:tr>
            <w:tr w:rsidR="009113BE"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4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9113BE"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4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9113BE"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4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9113BE"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4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</w:tr>
          </w:tbl>
          <w:p w:rsidR="009113BE" w:rsidRDefault="009113BE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:rsidR="009113BE" w:rsidRDefault="00051F02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Truth table:</w:t>
            </w:r>
          </w:p>
          <w:tbl>
            <w:tblPr>
              <w:tblStyle w:val="TableGrid"/>
              <w:tblW w:w="4557" w:type="dxa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850"/>
              <w:gridCol w:w="709"/>
              <w:gridCol w:w="1276"/>
              <w:gridCol w:w="1125"/>
            </w:tblGrid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Bin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A-B-Bin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Bout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9113BE">
              <w:tc>
                <w:tcPr>
                  <w:tcW w:w="597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50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09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25" w:type="dxa"/>
                </w:tcPr>
                <w:p w:rsidR="009113BE" w:rsidRDefault="00051F02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</w:tbl>
          <w:p w:rsidR="009113BE" w:rsidRDefault="009113BE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5"/>
        </w:numPr>
        <w:tabs>
          <w:tab w:val="clear" w:pos="720"/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ind w:left="1080" w:hanging="3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Perform the following Binary subtraction with the help of appropriate ICs:</w:t>
      </w:r>
    </w:p>
    <w:p w:rsidR="009113BE" w:rsidRDefault="00051F02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7-5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Writing in binary form: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7= 111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5= 101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(7-5) =  111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u w:val="single"/>
        </w:rPr>
        <w:t>-101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010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vertAlign w:val="subscript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7-5 = (010)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vertAlign w:val="subscript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7-5= (2)</w:t>
      </w:r>
      <w:r>
        <w:rPr>
          <w:rFonts w:ascii="Times New Roman" w:hAnsi="Times New Roman"/>
          <w:sz w:val="24"/>
          <w:szCs w:val="24"/>
          <w:vertAlign w:val="subscript"/>
        </w:rPr>
        <w:t>10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5-7</w:t>
      </w:r>
    </w:p>
    <w:p w:rsidR="009113BE" w:rsidRDefault="009113BE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>Writing in binary form:</w:t>
      </w: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lastRenderedPageBreak/>
        <w:t>7= 111</w:t>
      </w: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>5= 101</w:t>
      </w:r>
    </w:p>
    <w:p w:rsidR="009113BE" w:rsidRDefault="009113BE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>1’s complement of 7 is 000</w:t>
      </w:r>
    </w:p>
    <w:p w:rsidR="009113BE" w:rsidRDefault="009113BE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>Adding 1 to 1’s complement = 000</w:t>
      </w: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u w:val="single"/>
        </w:rPr>
      </w:pPr>
      <w:r>
        <w:tab/>
      </w:r>
      <w:r>
        <w:tab/>
      </w:r>
      <w:r>
        <w:tab/>
      </w:r>
      <w:r>
        <w:tab/>
      </w:r>
      <w:r>
        <w:rPr>
          <w:u w:val="single"/>
        </w:rPr>
        <w:t>+001</w:t>
      </w: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ab/>
      </w:r>
      <w:r>
        <w:tab/>
      </w:r>
      <w:r>
        <w:tab/>
      </w:r>
      <w:r>
        <w:tab/>
        <w:t xml:space="preserve">  001</w:t>
      </w:r>
    </w:p>
    <w:p w:rsidR="009113BE" w:rsidRDefault="009113BE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>Adding 2’s complement of 7 to 5 we get</w:t>
      </w: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ab/>
      </w:r>
      <w:r>
        <w:tab/>
      </w:r>
      <w:r>
        <w:tab/>
      </w:r>
      <w:r>
        <w:tab/>
        <w:t>101</w:t>
      </w: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u w:val="single"/>
        </w:rPr>
      </w:pPr>
      <w:r>
        <w:tab/>
      </w:r>
      <w:r>
        <w:tab/>
      </w:r>
      <w:r>
        <w:tab/>
        <w:t xml:space="preserve">          </w:t>
      </w:r>
      <w:r>
        <w:rPr>
          <w:u w:val="single"/>
        </w:rPr>
        <w:t>+001</w:t>
      </w: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ab/>
      </w:r>
      <w:r>
        <w:tab/>
      </w:r>
      <w:r>
        <w:tab/>
      </w:r>
      <w:r>
        <w:tab/>
        <w:t>110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Since the answer is negative,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Taking 2’s complement </w:t>
      </w:r>
      <w:r>
        <w:rPr>
          <w:rFonts w:ascii="Times New Roman" w:hAnsi="Times New Roman"/>
          <w:sz w:val="24"/>
          <w:szCs w:val="24"/>
        </w:rPr>
        <w:t>of the answer we get 001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</w:t>
      </w:r>
      <w:r>
        <w:rPr>
          <w:rFonts w:ascii="Times New Roman" w:hAnsi="Times New Roman"/>
          <w:sz w:val="24"/>
          <w:szCs w:val="24"/>
          <w:u w:val="single"/>
        </w:rPr>
        <w:t>+001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010</w:t>
      </w:r>
    </w:p>
    <w:p w:rsidR="009113BE" w:rsidRDefault="00051F02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Thus, 5-7 = -2</w:t>
      </w: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051F02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9 - 4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4"/>
          <w:szCs w:val="24"/>
        </w:rPr>
      </w:pPr>
    </w:p>
    <w:p w:rsidR="009113BE" w:rsidRDefault="00051F02">
      <w:pPr>
        <w:pStyle w:val="ListParagraph1"/>
        <w:widowControl w:val="0"/>
        <w:overflowPunct w:val="0"/>
        <w:autoSpaceDE w:val="0"/>
        <w:autoSpaceDN w:val="0"/>
        <w:adjustRightInd w:val="0"/>
        <w:spacing w:after="0" w:line="240" w:lineRule="auto"/>
        <w:ind w:left="1440"/>
        <w:jc w:val="both"/>
      </w:pPr>
      <w:r>
        <w:t>Writing in binary form: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 = 1001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 = 0100</w:t>
      </w: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</w:rPr>
      </w:pPr>
    </w:p>
    <w:p w:rsidR="009113BE" w:rsidRDefault="00051F02">
      <w:pPr>
        <w:spacing w:line="240" w:lineRule="auto"/>
        <w:ind w:left="72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Thus subtracting directly we get: 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1001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-0100</w:t>
      </w:r>
    </w:p>
    <w:p w:rsidR="009113BE" w:rsidRDefault="00051F02">
      <w:pPr>
        <w:widowControl w:val="0"/>
        <w:autoSpaceDE w:val="0"/>
        <w:autoSpaceDN w:val="0"/>
        <w:adjustRightInd w:val="0"/>
        <w:spacing w:after="0" w:line="200" w:lineRule="exact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0101</w:t>
      </w:r>
    </w:p>
    <w:p w:rsidR="009113BE" w:rsidRDefault="00051F02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9113BE" w:rsidRDefault="00051F02">
      <w:pPr>
        <w:ind w:left="720" w:firstLine="720"/>
        <w:jc w:val="both"/>
        <w:rPr>
          <w:rFonts w:ascii="Times New Roman" w:hAnsi="Times New Roman"/>
          <w:sz w:val="24"/>
          <w:szCs w:val="24"/>
          <w:vertAlign w:val="subscript"/>
        </w:rPr>
      </w:pPr>
      <w:r>
        <w:rPr>
          <w:rFonts w:ascii="Times New Roman" w:hAnsi="Times New Roman"/>
          <w:sz w:val="24"/>
          <w:szCs w:val="24"/>
        </w:rPr>
        <w:t>Therefore 9 - 4 = (0101)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</w:p>
    <w:p w:rsidR="009113BE" w:rsidRDefault="00051F0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vertAlign w:val="subscript"/>
        </w:rPr>
        <w:tab/>
        <w:t xml:space="preserve">     </w:t>
      </w:r>
      <w:r>
        <w:rPr>
          <w:rFonts w:ascii="Times New Roman" w:hAnsi="Times New Roman"/>
          <w:sz w:val="24"/>
          <w:szCs w:val="24"/>
          <w:vertAlign w:val="subscript"/>
        </w:rPr>
        <w:tab/>
      </w:r>
      <w:r>
        <w:rPr>
          <w:rFonts w:ascii="Times New Roman" w:hAnsi="Times New Roman"/>
          <w:sz w:val="24"/>
          <w:szCs w:val="24"/>
        </w:rPr>
        <w:t>9 - 4 = 5</w:t>
      </w:r>
    </w:p>
    <w:p w:rsidR="009113BE" w:rsidRDefault="009113BE">
      <w:pPr>
        <w:jc w:val="both"/>
        <w:rPr>
          <w:rFonts w:ascii="Times New Roman" w:hAnsi="Times New Roman"/>
          <w:sz w:val="24"/>
          <w:szCs w:val="24"/>
        </w:rPr>
      </w:pPr>
    </w:p>
    <w:p w:rsidR="009113BE" w:rsidRDefault="009113BE">
      <w:pPr>
        <w:rPr>
          <w:rFonts w:ascii="Times New Roman" w:hAnsi="Times New Roman"/>
        </w:rPr>
      </w:pPr>
    </w:p>
    <w:p w:rsidR="009113BE" w:rsidRDefault="009113BE">
      <w:pPr>
        <w:rPr>
          <w:rFonts w:ascii="Times New Roman" w:hAnsi="Times New Roman"/>
        </w:rPr>
      </w:pPr>
    </w:p>
    <w:p w:rsidR="009113BE" w:rsidRDefault="009113BE">
      <w:pPr>
        <w:rPr>
          <w:rFonts w:ascii="Times New Roman" w:hAnsi="Times New Roman"/>
        </w:rPr>
      </w:pPr>
      <w:bookmarkStart w:id="0" w:name="_GoBack"/>
      <w:bookmarkEnd w:id="0"/>
    </w:p>
    <w:sectPr w:rsidR="009113B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F02" w:rsidRDefault="00051F02">
      <w:pPr>
        <w:spacing w:after="0" w:line="240" w:lineRule="auto"/>
      </w:pPr>
      <w:r>
        <w:separator/>
      </w:r>
    </w:p>
  </w:endnote>
  <w:endnote w:type="continuationSeparator" w:id="0">
    <w:p w:rsidR="00051F02" w:rsidRDefault="00051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3BE" w:rsidRDefault="00051F0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04D35">
      <w:rPr>
        <w:noProof/>
      </w:rPr>
      <w:t>10</w:t>
    </w:r>
    <w:r>
      <w:fldChar w:fldCharType="end"/>
    </w:r>
  </w:p>
  <w:p w:rsidR="009113BE" w:rsidRDefault="00051F02">
    <w:pPr>
      <w:widowControl w:val="0"/>
      <w:autoSpaceDE w:val="0"/>
      <w:autoSpaceDN w:val="0"/>
      <w:adjustRightInd w:val="0"/>
      <w:spacing w:after="0" w:line="240" w:lineRule="auto"/>
      <w:ind w:left="100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Department of Computer Engineering</w:t>
    </w:r>
  </w:p>
  <w:p w:rsidR="009113BE" w:rsidRDefault="00051F02">
    <w:pPr>
      <w:widowControl w:val="0"/>
      <w:overflowPunct w:val="0"/>
      <w:autoSpaceDE w:val="0"/>
      <w:autoSpaceDN w:val="0"/>
      <w:adjustRightInd w:val="0"/>
      <w:spacing w:after="0" w:line="240" w:lineRule="auto"/>
      <w:jc w:val="right"/>
    </w:pPr>
    <w:r>
      <w:rPr>
        <w:rFonts w:cs="Calibri"/>
      </w:rPr>
      <w:t>DLDA/JUL 1</w:t>
    </w:r>
    <w:r>
      <w:rPr>
        <w:rFonts w:cs="Calibri"/>
        <w:lang w:val="en-IN"/>
      </w:rP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F02" w:rsidRDefault="00051F02">
      <w:pPr>
        <w:spacing w:after="0" w:line="240" w:lineRule="auto"/>
      </w:pPr>
      <w:r>
        <w:separator/>
      </w:r>
    </w:p>
  </w:footnote>
  <w:footnote w:type="continuationSeparator" w:id="0">
    <w:p w:rsidR="00051F02" w:rsidRDefault="00051F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13BE" w:rsidRDefault="00051F02">
    <w:pPr>
      <w:pStyle w:val="Header"/>
      <w:tabs>
        <w:tab w:val="left" w:pos="1264"/>
      </w:tabs>
    </w:pPr>
    <w:r>
      <w:rPr>
        <w:noProof/>
        <w:lang w:val="en-IN" w:eastAsia="en-IN"/>
      </w:rPr>
      <w:drawing>
        <wp:anchor distT="0" distB="0" distL="114300" distR="114300" simplePos="0" relativeHeight="251657728" behindDoc="1" locked="0" layoutInCell="0" allowOverlap="1">
          <wp:simplePos x="0" y="0"/>
          <wp:positionH relativeFrom="page">
            <wp:posOffset>734060</wp:posOffset>
          </wp:positionH>
          <wp:positionV relativeFrom="page">
            <wp:posOffset>487045</wp:posOffset>
          </wp:positionV>
          <wp:extent cx="590550" cy="533400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8752" behindDoc="1" locked="0" layoutInCell="0" allowOverlap="1">
          <wp:simplePos x="0" y="0"/>
          <wp:positionH relativeFrom="page">
            <wp:posOffset>6475730</wp:posOffset>
          </wp:positionH>
          <wp:positionV relativeFrom="page">
            <wp:posOffset>535305</wp:posOffset>
          </wp:positionV>
          <wp:extent cx="590550" cy="485775"/>
          <wp:effectExtent l="19050" t="0" r="0" b="0"/>
          <wp:wrapNone/>
          <wp:docPr id="2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6704" behindDoc="1" locked="0" layoutInCell="0" allowOverlap="1">
          <wp:simplePos x="0" y="0"/>
          <wp:positionH relativeFrom="page">
            <wp:posOffset>3649980</wp:posOffset>
          </wp:positionH>
          <wp:positionV relativeFrom="page">
            <wp:posOffset>484505</wp:posOffset>
          </wp:positionV>
          <wp:extent cx="713105" cy="588010"/>
          <wp:effectExtent l="19050" t="0" r="0" b="0"/>
          <wp:wrapNone/>
          <wp:docPr id="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3105" cy="5880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  <w:p w:rsidR="009113BE" w:rsidRDefault="009113BE">
    <w:pPr>
      <w:pStyle w:val="Header"/>
    </w:pPr>
  </w:p>
  <w:p w:rsidR="009113BE" w:rsidRDefault="009113BE">
    <w:pPr>
      <w:pStyle w:val="Header"/>
    </w:pPr>
  </w:p>
  <w:p w:rsidR="009113BE" w:rsidRDefault="009113BE">
    <w:pPr>
      <w:pStyle w:val="Header"/>
    </w:pPr>
  </w:p>
  <w:p w:rsidR="009113BE" w:rsidRDefault="00051F02">
    <w:pPr>
      <w:widowControl w:val="0"/>
      <w:autoSpaceDE w:val="0"/>
      <w:autoSpaceDN w:val="0"/>
      <w:adjustRightInd w:val="0"/>
      <w:spacing w:after="0" w:line="240" w:lineRule="auto"/>
      <w:ind w:left="40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K. J. Somaiya College of Engineering, Mumbai-77</w:t>
    </w:r>
  </w:p>
  <w:p w:rsidR="009113BE" w:rsidRDefault="009113B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124"/>
    <w:multiLevelType w:val="multilevel"/>
    <w:tmpl w:val="0000012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>
    <w:nsid w:val="0000390C"/>
    <w:multiLevelType w:val="multilevel"/>
    <w:tmpl w:val="0000390C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2">
    <w:nsid w:val="00654695"/>
    <w:multiLevelType w:val="multilevel"/>
    <w:tmpl w:val="0065469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F3499B"/>
    <w:multiLevelType w:val="multilevel"/>
    <w:tmpl w:val="36F3499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622E07"/>
    <w:multiLevelType w:val="multilevel"/>
    <w:tmpl w:val="3C622E0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55596C"/>
    <w:multiLevelType w:val="multilevel"/>
    <w:tmpl w:val="5255596C"/>
    <w:lvl w:ilvl="0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6">
    <w:nsid w:val="7A4E4FD0"/>
    <w:multiLevelType w:val="multilevel"/>
    <w:tmpl w:val="7A4E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C56"/>
    <w:rsid w:val="00004C56"/>
    <w:rsid w:val="00007C0E"/>
    <w:rsid w:val="00051F02"/>
    <w:rsid w:val="00057BC2"/>
    <w:rsid w:val="00073A33"/>
    <w:rsid w:val="00083E7D"/>
    <w:rsid w:val="000B59DE"/>
    <w:rsid w:val="000D6718"/>
    <w:rsid w:val="0010113C"/>
    <w:rsid w:val="001202F7"/>
    <w:rsid w:val="0012765A"/>
    <w:rsid w:val="001865AB"/>
    <w:rsid w:val="001D431D"/>
    <w:rsid w:val="001E0BEE"/>
    <w:rsid w:val="001E5429"/>
    <w:rsid w:val="00212AC1"/>
    <w:rsid w:val="00261733"/>
    <w:rsid w:val="002625BD"/>
    <w:rsid w:val="00262EEC"/>
    <w:rsid w:val="00292FE6"/>
    <w:rsid w:val="002C439D"/>
    <w:rsid w:val="002C544A"/>
    <w:rsid w:val="002D37B5"/>
    <w:rsid w:val="002E6C9F"/>
    <w:rsid w:val="00303C2F"/>
    <w:rsid w:val="00311F47"/>
    <w:rsid w:val="003203F7"/>
    <w:rsid w:val="003C64DA"/>
    <w:rsid w:val="003D0B3E"/>
    <w:rsid w:val="00416658"/>
    <w:rsid w:val="00457079"/>
    <w:rsid w:val="004D72B1"/>
    <w:rsid w:val="004E383D"/>
    <w:rsid w:val="00504D35"/>
    <w:rsid w:val="005135D8"/>
    <w:rsid w:val="00520717"/>
    <w:rsid w:val="00536493"/>
    <w:rsid w:val="00551DD7"/>
    <w:rsid w:val="005702A6"/>
    <w:rsid w:val="006008CE"/>
    <w:rsid w:val="00603504"/>
    <w:rsid w:val="006563C5"/>
    <w:rsid w:val="00656E5C"/>
    <w:rsid w:val="00677CC4"/>
    <w:rsid w:val="006B4A28"/>
    <w:rsid w:val="006D7E26"/>
    <w:rsid w:val="006F5CFD"/>
    <w:rsid w:val="00704134"/>
    <w:rsid w:val="00704F90"/>
    <w:rsid w:val="00716D29"/>
    <w:rsid w:val="007248D2"/>
    <w:rsid w:val="00744F74"/>
    <w:rsid w:val="00792E96"/>
    <w:rsid w:val="007B2938"/>
    <w:rsid w:val="007C0929"/>
    <w:rsid w:val="007C1415"/>
    <w:rsid w:val="007D398E"/>
    <w:rsid w:val="007E79CB"/>
    <w:rsid w:val="007F1423"/>
    <w:rsid w:val="00813ED7"/>
    <w:rsid w:val="00855C3A"/>
    <w:rsid w:val="00861BA7"/>
    <w:rsid w:val="008678BD"/>
    <w:rsid w:val="00886AD6"/>
    <w:rsid w:val="008919DD"/>
    <w:rsid w:val="008A3CC4"/>
    <w:rsid w:val="008C1945"/>
    <w:rsid w:val="008E5FD4"/>
    <w:rsid w:val="00900A1A"/>
    <w:rsid w:val="009113BE"/>
    <w:rsid w:val="009238D2"/>
    <w:rsid w:val="00955487"/>
    <w:rsid w:val="00962EAD"/>
    <w:rsid w:val="009B1F5E"/>
    <w:rsid w:val="009B296E"/>
    <w:rsid w:val="009E1C28"/>
    <w:rsid w:val="00A10B2F"/>
    <w:rsid w:val="00A871BC"/>
    <w:rsid w:val="00AA22B2"/>
    <w:rsid w:val="00AB1C9A"/>
    <w:rsid w:val="00AB5906"/>
    <w:rsid w:val="00B43A9F"/>
    <w:rsid w:val="00BD4657"/>
    <w:rsid w:val="00BD4B35"/>
    <w:rsid w:val="00BF524D"/>
    <w:rsid w:val="00BF711B"/>
    <w:rsid w:val="00C10AC5"/>
    <w:rsid w:val="00C15D43"/>
    <w:rsid w:val="00C419FE"/>
    <w:rsid w:val="00CB064A"/>
    <w:rsid w:val="00CC713A"/>
    <w:rsid w:val="00CF15C7"/>
    <w:rsid w:val="00D160E7"/>
    <w:rsid w:val="00D27571"/>
    <w:rsid w:val="00D573BB"/>
    <w:rsid w:val="00D67F5C"/>
    <w:rsid w:val="00DB043F"/>
    <w:rsid w:val="00DD6B9E"/>
    <w:rsid w:val="00DE243E"/>
    <w:rsid w:val="00E04E9D"/>
    <w:rsid w:val="00E41328"/>
    <w:rsid w:val="00E86878"/>
    <w:rsid w:val="00E87BDC"/>
    <w:rsid w:val="00F26775"/>
    <w:rsid w:val="00F35A65"/>
    <w:rsid w:val="00F36E82"/>
    <w:rsid w:val="00F4372E"/>
    <w:rsid w:val="00F44FBD"/>
    <w:rsid w:val="00F52173"/>
    <w:rsid w:val="00F5365C"/>
    <w:rsid w:val="00F85C03"/>
    <w:rsid w:val="00FA6918"/>
    <w:rsid w:val="00FB54A6"/>
    <w:rsid w:val="00FC1015"/>
    <w:rsid w:val="00FC389C"/>
    <w:rsid w:val="00FD31B0"/>
    <w:rsid w:val="1B715649"/>
    <w:rsid w:val="347174DD"/>
    <w:rsid w:val="3BFE5AF9"/>
    <w:rsid w:val="57AD65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ED723885-6F9D-45C9-8895-E5C87D51B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uiPriority w:val="99"/>
    <w:unhideWhenUsed/>
    <w:rPr>
      <w:color w:val="0000FF"/>
      <w:u w:val="single"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BodyText"/>
    <w:pPr>
      <w:suppressAutoHyphens/>
    </w:pPr>
    <w:rPr>
      <w:rFonts w:ascii="Times New Roman" w:eastAsia="Calibri" w:hAnsi="Times New Roman"/>
      <w:color w:val="000000"/>
      <w:kern w:val="2"/>
      <w:sz w:val="24"/>
      <w:szCs w:val="24"/>
    </w:rPr>
  </w:style>
  <w:style w:type="character" w:customStyle="1" w:styleId="BodyTextChar">
    <w:name w:val="Body Text Char"/>
    <w:link w:val="BodyText"/>
    <w:uiPriority w:val="99"/>
    <w:semiHidden/>
    <w:rPr>
      <w:rFonts w:eastAsia="Times New Roman" w:cs="Times New Roman"/>
    </w:rPr>
  </w:style>
  <w:style w:type="character" w:customStyle="1" w:styleId="addmd">
    <w:name w:val="addmd"/>
    <w:basedOn w:val="DefaultParagraphFont"/>
  </w:style>
  <w:style w:type="paragraph" w:customStyle="1" w:styleId="ListParagraph1">
    <w:name w:val="List Paragraph1"/>
    <w:basedOn w:val="Normal"/>
    <w:qFormat/>
    <w:pPr>
      <w:suppressAutoHyphens/>
      <w:ind w:left="720"/>
      <w:contextualSpacing/>
    </w:pPr>
    <w:rPr>
      <w:rFonts w:ascii="Times New Roman" w:eastAsia="Calibri" w:hAnsi="Times New Roman"/>
      <w:color w:val="000000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hysics.niser.ac.in/labmanuals/sem5/elect/7_ADDER%20SUBTRACTOR%20CIRCUITS.pd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itya\Sem%201%20and%202%20-%202014\DLDA\Manual%20&amp;%20Journal\DLDA_MANUAL_14_FINAL%204,5%20adde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DLDA_MANUAL_14_FINAL 4,5 added</Template>
  <TotalTime>1</TotalTime>
  <Pages>13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somaiya</Company>
  <LinksUpToDate>false</LinksUpToDate>
  <CharactersWithSpaces>6428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kjsce</dc:creator>
  <cp:lastModifiedBy>Ketan Shah</cp:lastModifiedBy>
  <cp:revision>2</cp:revision>
  <dcterms:created xsi:type="dcterms:W3CDTF">2017-08-02T18:10:00Z</dcterms:created>
  <dcterms:modified xsi:type="dcterms:W3CDTF">2017-08-02T18:10:00Z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